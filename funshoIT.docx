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1A10" w14:textId="202D9254" w:rsidR="00B0165F" w:rsidRPr="00B357DB" w:rsidRDefault="00D6605A" w:rsidP="00B357DB">
      <w:pPr>
        <w:pStyle w:val="Title"/>
        <w:rPr>
          <w:sz w:val="32"/>
          <w:szCs w:val="32"/>
        </w:rPr>
      </w:pPr>
      <w:r w:rsidRPr="00D6605A">
        <w:rPr>
          <w:sz w:val="32"/>
          <w:szCs w:val="32"/>
        </w:rPr>
        <w:t>OLUWAFUNSHO oSOBA</w:t>
      </w:r>
    </w:p>
    <w:p w14:paraId="4325D0D2" w14:textId="12EDC582" w:rsidR="00EF270B" w:rsidRDefault="00D6605A" w:rsidP="00E5133F">
      <w:r>
        <w:t>516-707-8318</w:t>
      </w:r>
      <w:r w:rsidR="000164ED" w:rsidRPr="000164ED">
        <w:t xml:space="preserve"> | </w:t>
      </w:r>
      <w:r>
        <w:t>Funsho.osba@gmail.com</w:t>
      </w:r>
      <w:r w:rsidR="000164ED" w:rsidRPr="000164ED">
        <w:t xml:space="preserve"> | </w:t>
      </w:r>
      <w:r>
        <w:t>Westbury, NY</w:t>
      </w:r>
      <w:r w:rsidR="000164ED" w:rsidRPr="000164ED">
        <w:t>, USA | www.</w:t>
      </w:r>
      <w:r w:rsidR="00907C32">
        <w:t>Github.com</w:t>
      </w:r>
      <w:r w:rsidR="00C43FF9">
        <w:t>/Oosoba1</w:t>
      </w:r>
    </w:p>
    <w:p w14:paraId="1CC8EF9E" w14:textId="77777777" w:rsidR="00311408" w:rsidRPr="00311408" w:rsidRDefault="00311408" w:rsidP="00311408">
      <w:pPr>
        <w:pBdr>
          <w:bottom w:val="single" w:sz="8" w:space="1" w:color="auto"/>
        </w:pBdr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639D4661" w14:textId="77777777" w:rsidR="00311408" w:rsidRPr="00311408" w:rsidRDefault="00311408" w:rsidP="00EF270B">
      <w:pPr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23A1EA1B" w14:textId="77777777" w:rsidR="000164ED" w:rsidRDefault="000164ED" w:rsidP="00031D2B">
      <w:pPr>
        <w:pStyle w:val="Heading1"/>
        <w:spacing w:line="276" w:lineRule="auto"/>
      </w:pPr>
      <w:r w:rsidRPr="000164ED">
        <w:t>Career Summary</w:t>
      </w:r>
    </w:p>
    <w:p w14:paraId="263E626F" w14:textId="77777777" w:rsidR="00846E54" w:rsidRDefault="00846E54" w:rsidP="00031D2B">
      <w:pPr>
        <w:pStyle w:val="Heading1"/>
        <w:spacing w:line="276" w:lineRule="auto"/>
        <w:rPr>
          <w:rFonts w:cstheme="minorBidi"/>
          <w:b w:val="0"/>
          <w:caps w:val="0"/>
          <w:color w:val="747474" w:themeColor="background2" w:themeShade="80"/>
          <w:sz w:val="22"/>
          <w:szCs w:val="22"/>
        </w:rPr>
      </w:pPr>
      <w:r w:rsidRPr="00846E54">
        <w:rPr>
          <w:rFonts w:cstheme="minorBidi"/>
          <w:b w:val="0"/>
          <w:caps w:val="0"/>
          <w:color w:val="747474" w:themeColor="background2" w:themeShade="80"/>
          <w:sz w:val="22"/>
          <w:szCs w:val="22"/>
        </w:rPr>
        <w:t>I am a highly organized and motivated Information Technology professional who approaches assignments with a positive attitude and a strong commitment to effective contribution. I possess expertise in troubleshooting, technical documentation, and system support, consistently managing multiple responsibilities with efficiency. As an avid learner, I thrive in fast-paced environments and am passionate about technology, system reliability, and supporting organizational operations.</w:t>
      </w:r>
    </w:p>
    <w:p w14:paraId="04BA94B8" w14:textId="1995E351" w:rsidR="000164ED" w:rsidRPr="000164ED" w:rsidRDefault="000164ED" w:rsidP="00031D2B">
      <w:pPr>
        <w:pStyle w:val="Heading1"/>
        <w:spacing w:line="276" w:lineRule="auto"/>
      </w:pPr>
      <w:r w:rsidRPr="000164ED">
        <w:t xml:space="preserve">Education </w:t>
      </w:r>
      <w:r>
        <w:t>a</w:t>
      </w:r>
      <w:r w:rsidRPr="000164ED">
        <w:t>nd Certification</w:t>
      </w:r>
    </w:p>
    <w:p w14:paraId="04E80946" w14:textId="585BBCC9" w:rsidR="000164ED" w:rsidRPr="000164ED" w:rsidRDefault="00D6605A" w:rsidP="00031D2B">
      <w:pPr>
        <w:pStyle w:val="List"/>
        <w:spacing w:line="276" w:lineRule="auto"/>
      </w:pPr>
      <w:r>
        <w:t xml:space="preserve">  </w:t>
      </w:r>
      <w:r w:rsidR="002B2A70">
        <w:t xml:space="preserve">Management Information System B.S </w:t>
      </w:r>
      <w:r w:rsidR="008800DA">
        <w:t>|GPA 3.1</w:t>
      </w:r>
      <w:r w:rsidR="002B2A70">
        <w:t xml:space="preserve">| SUNY College of Old Westbury </w:t>
      </w:r>
      <w:r w:rsidR="008800DA">
        <w:t xml:space="preserve"> </w:t>
      </w:r>
      <w:r w:rsidR="000164ED" w:rsidRPr="000164ED">
        <w:tab/>
      </w:r>
      <w:r w:rsidR="00991472">
        <w:t xml:space="preserve">Expected </w:t>
      </w:r>
      <w:r>
        <w:t>Fall 2026</w:t>
      </w:r>
    </w:p>
    <w:p w14:paraId="54B87F45" w14:textId="5D32C7EF" w:rsidR="000164ED" w:rsidRPr="000164ED" w:rsidRDefault="002974DA" w:rsidP="00031D2B">
      <w:pPr>
        <w:pStyle w:val="List"/>
        <w:spacing w:line="276" w:lineRule="auto"/>
      </w:pPr>
      <w:r>
        <w:t xml:space="preserve">  </w:t>
      </w:r>
      <w:r w:rsidR="00D6605A">
        <w:t xml:space="preserve">Liberal Arts </w:t>
      </w:r>
      <w:r w:rsidR="007344CD">
        <w:t xml:space="preserve">A.A.S </w:t>
      </w:r>
      <w:r w:rsidR="007344CD" w:rsidRPr="000164ED">
        <w:t>|</w:t>
      </w:r>
      <w:r w:rsidR="000164ED" w:rsidRPr="000164ED">
        <w:t xml:space="preserve"> </w:t>
      </w:r>
      <w:r w:rsidR="00D6605A">
        <w:t xml:space="preserve">Nassau Community </w:t>
      </w:r>
      <w:r w:rsidR="000164ED" w:rsidRPr="000164ED">
        <w:t>College</w:t>
      </w:r>
      <w:r w:rsidR="000164ED" w:rsidRPr="000164ED">
        <w:tab/>
      </w:r>
      <w:r w:rsidR="00D6605A">
        <w:t>Spring 2017</w:t>
      </w:r>
    </w:p>
    <w:p w14:paraId="44F766CA" w14:textId="4B8F24B4" w:rsidR="000164ED" w:rsidRPr="000164ED" w:rsidRDefault="002974DA" w:rsidP="00031D2B">
      <w:pPr>
        <w:pStyle w:val="List"/>
        <w:spacing w:line="276" w:lineRule="auto"/>
      </w:pPr>
      <w:r>
        <w:t xml:space="preserve"> </w:t>
      </w:r>
      <w:r w:rsidR="00D6605A">
        <w:t xml:space="preserve"> CompTIA Security + </w:t>
      </w:r>
      <w:r w:rsidR="000164ED" w:rsidRPr="000164ED">
        <w:t xml:space="preserve">Certification | </w:t>
      </w:r>
      <w:r w:rsidRPr="009D20C2">
        <w:rPr>
          <w:b/>
          <w:bCs/>
          <w:sz w:val="22"/>
        </w:rPr>
        <w:t>CANDIDATE ID</w:t>
      </w:r>
      <w:r w:rsidRPr="002974DA">
        <w:rPr>
          <w:b/>
          <w:bCs/>
        </w:rPr>
        <w:t>:</w:t>
      </w:r>
      <w:r w:rsidRPr="002974DA">
        <w:t> COMP001022499076</w:t>
      </w:r>
      <w:r w:rsidR="000164ED" w:rsidRPr="000164ED">
        <w:tab/>
      </w:r>
      <w:r>
        <w:t>Active</w:t>
      </w:r>
    </w:p>
    <w:p w14:paraId="622F1C5C" w14:textId="77777777" w:rsidR="000164ED" w:rsidRDefault="000164ED" w:rsidP="00031D2B">
      <w:pPr>
        <w:pStyle w:val="Space"/>
        <w:spacing w:line="276" w:lineRule="auto"/>
      </w:pPr>
    </w:p>
    <w:p w14:paraId="4AC13A1B" w14:textId="2FC31F06" w:rsidR="007344CD" w:rsidRPr="00E13C68" w:rsidRDefault="000164ED" w:rsidP="00031D2B">
      <w:pPr>
        <w:spacing w:line="276" w:lineRule="auto"/>
        <w:jc w:val="left"/>
        <w:rPr>
          <w:b/>
          <w:bCs/>
          <w:sz w:val="28"/>
          <w:szCs w:val="28"/>
        </w:rPr>
      </w:pPr>
      <w:r w:rsidRPr="00E13C68">
        <w:rPr>
          <w:b/>
          <w:bCs/>
          <w:sz w:val="28"/>
          <w:szCs w:val="28"/>
        </w:rPr>
        <w:t>Technical Skills</w:t>
      </w:r>
    </w:p>
    <w:p w14:paraId="63AD4833" w14:textId="5FDAB15C" w:rsidR="004933DA" w:rsidRDefault="004933DA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>
        <w:t>Languages: Python, Java, SQL, C#</w:t>
      </w:r>
      <w:r w:rsidR="001641C2">
        <w:t xml:space="preserve">, </w:t>
      </w:r>
      <w:r w:rsidR="001641C2" w:rsidRPr="001641C2">
        <w:t>A</w:t>
      </w:r>
      <w:r w:rsidR="001641C2">
        <w:t>ngular,</w:t>
      </w:r>
      <w:r w:rsidR="00C10A52">
        <w:t xml:space="preserve"> PL/SQL</w:t>
      </w:r>
    </w:p>
    <w:p w14:paraId="09B7C53E" w14:textId="60C05544" w:rsidR="004933DA" w:rsidRDefault="004933DA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>
        <w:t>Web: HTML, CSS, JavaScript</w:t>
      </w:r>
      <w:r w:rsidR="00020CFE">
        <w:t>,</w:t>
      </w:r>
      <w:r w:rsidR="00020CFE" w:rsidRPr="00020CFE">
        <w:t xml:space="preserve"> JSON, XML.</w:t>
      </w:r>
      <w:r w:rsidR="001641C2">
        <w:t xml:space="preserve"> </w:t>
      </w:r>
      <w:r w:rsidR="001641C2" w:rsidRPr="001641C2">
        <w:t>Web Accessibility Initiative</w:t>
      </w:r>
    </w:p>
    <w:p w14:paraId="6A168089" w14:textId="79578CCA" w:rsidR="004933DA" w:rsidRDefault="004933DA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>
        <w:t>Databases: MySQL, PostgreSQL, MongoDB</w:t>
      </w:r>
      <w:r w:rsidR="00020CFE">
        <w:t xml:space="preserve">, </w:t>
      </w:r>
      <w:r w:rsidR="00020CFE" w:rsidRPr="00020CFE">
        <w:t>SQL &amp; NoSQL, Greenplum, Oracle, SQL Server, Sybase ASE &amp; IQ, PostgreSQL, Netezza</w:t>
      </w:r>
      <w:r w:rsidR="00020CFE">
        <w:t>,</w:t>
      </w:r>
      <w:r w:rsidR="00020CFE" w:rsidRPr="00020CFE">
        <w:t xml:space="preserve"> Oracle 19c/18c/12c/11g/10g/9i/8i, ORACLE RAC 19c/18c/12c/11g/10g/9i,</w:t>
      </w:r>
    </w:p>
    <w:p w14:paraId="229B1E92" w14:textId="0BA22DE9" w:rsidR="00020CFE" w:rsidRDefault="00020CFE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 w:rsidRPr="00020CFE">
        <w:t>Operating Systems: Linux, MVS/TSO, VM/CMS, OpenVMS, Windows, Mac OS</w:t>
      </w:r>
    </w:p>
    <w:p w14:paraId="44B18E81" w14:textId="50575179" w:rsidR="00B73A13" w:rsidRDefault="004933DA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>
        <w:t>Tools:</w:t>
      </w:r>
      <w:r w:rsidR="00C10A52">
        <w:t xml:space="preserve"> </w:t>
      </w:r>
      <w:r>
        <w:t xml:space="preserve"> Splunk, VMware, Tableau, Git, Visual Studio</w:t>
      </w:r>
      <w:r w:rsidR="00C10A52">
        <w:t>,</w:t>
      </w:r>
      <w:r w:rsidR="00C10A52" w:rsidRPr="00C10A52">
        <w:t xml:space="preserve"> WebFOCUS</w:t>
      </w:r>
    </w:p>
    <w:p w14:paraId="3EFC2E3A" w14:textId="582D0240" w:rsidR="00020CFE" w:rsidRDefault="00020CFE" w:rsidP="00031D2B">
      <w:pPr>
        <w:pStyle w:val="ListParagraph"/>
        <w:numPr>
          <w:ilvl w:val="0"/>
          <w:numId w:val="11"/>
        </w:numPr>
        <w:spacing w:line="276" w:lineRule="auto"/>
        <w:jc w:val="left"/>
      </w:pPr>
      <w:r w:rsidRPr="00020CFE">
        <w:t>Cloud</w:t>
      </w:r>
      <w:r>
        <w:t xml:space="preserve"> </w:t>
      </w:r>
      <w:r w:rsidRPr="00020CFE">
        <w:t>Technologies:</w:t>
      </w:r>
      <w:r w:rsidRPr="00020CFE">
        <w:tab/>
        <w:t>Azure, Oracle Cloud</w:t>
      </w:r>
      <w:r>
        <w:t xml:space="preserve">, </w:t>
      </w:r>
      <w:r w:rsidRPr="00020CFE">
        <w:t>AWS, VMware, Docker.</w:t>
      </w:r>
    </w:p>
    <w:p w14:paraId="1D0CCA0C" w14:textId="77777777" w:rsidR="002B272A" w:rsidRDefault="00E0789F" w:rsidP="00031D2B">
      <w:pPr>
        <w:spacing w:line="276" w:lineRule="auto"/>
        <w:rPr>
          <w:b/>
          <w:bCs/>
          <w:sz w:val="24"/>
          <w:szCs w:val="24"/>
        </w:rPr>
      </w:pPr>
      <w:r>
        <w:t xml:space="preserve">   </w:t>
      </w:r>
      <w:r w:rsidR="00B73A13" w:rsidRPr="00C43FF9">
        <w:rPr>
          <w:b/>
          <w:bCs/>
          <w:sz w:val="24"/>
          <w:szCs w:val="24"/>
        </w:rPr>
        <w:t xml:space="preserve"> </w:t>
      </w:r>
      <w:r w:rsidR="00085B4E" w:rsidRPr="006A6902">
        <w:rPr>
          <w:b/>
          <w:bCs/>
          <w:sz w:val="32"/>
          <w:szCs w:val="32"/>
        </w:rPr>
        <w:t xml:space="preserve">Projects </w:t>
      </w:r>
    </w:p>
    <w:p w14:paraId="60D0563F" w14:textId="51B50984" w:rsidR="00664175" w:rsidRDefault="00664175" w:rsidP="00031D2B">
      <w:pPr>
        <w:spacing w:line="276" w:lineRule="auto"/>
        <w:ind w:firstLine="720"/>
        <w:rPr>
          <w:b/>
          <w:bCs/>
          <w:sz w:val="24"/>
          <w:szCs w:val="24"/>
        </w:rPr>
      </w:pPr>
      <w:r w:rsidRPr="00664175">
        <w:rPr>
          <w:b/>
          <w:bCs/>
          <w:sz w:val="24"/>
          <w:szCs w:val="24"/>
        </w:rPr>
        <w:t>https://github.com/Oosoba1/Movie-max-ai</w:t>
      </w:r>
    </w:p>
    <w:p w14:paraId="1D36CD31" w14:textId="77777777" w:rsidR="002B2A70" w:rsidRDefault="00590320" w:rsidP="002B2A70">
      <w:pPr>
        <w:pStyle w:val="ListParagraph"/>
        <w:numPr>
          <w:ilvl w:val="0"/>
          <w:numId w:val="10"/>
        </w:numPr>
        <w:spacing w:line="276" w:lineRule="auto"/>
      </w:pPr>
      <w:r w:rsidRPr="00B73A13">
        <w:t>Designed and developed a full-stack web application that enables users to search for movies using natural</w:t>
      </w:r>
    </w:p>
    <w:p w14:paraId="4057EB28" w14:textId="6EAA7AD2" w:rsidR="00590320" w:rsidRPr="00B73A13" w:rsidRDefault="00590320" w:rsidP="002B2A70">
      <w:pPr>
        <w:pStyle w:val="ListParagraph"/>
        <w:numPr>
          <w:ilvl w:val="0"/>
          <w:numId w:val="10"/>
        </w:numPr>
        <w:spacing w:line="276" w:lineRule="auto"/>
        <w:jc w:val="both"/>
      </w:pPr>
      <w:r w:rsidRPr="00B73A13">
        <w:t>language instead of traditional keyword-based queries.</w:t>
      </w:r>
    </w:p>
    <w:p w14:paraId="07E52D69" w14:textId="77777777" w:rsidR="00590320" w:rsidRP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 xml:space="preserve">Built backend using Flask (Python) and integrated a MySQL database </w:t>
      </w:r>
    </w:p>
    <w:p w14:paraId="7E0BBA61" w14:textId="77777777" w:rsidR="00590320" w:rsidRP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 xml:space="preserve">Implemented AI-based semantic search using embeddings to match user intent with movie data </w:t>
      </w:r>
    </w:p>
    <w:p w14:paraId="22FA2602" w14:textId="77777777" w:rsidR="00590320" w:rsidRP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 xml:space="preserve">Developed dynamic frontend using HTML/CSS for search and filtering functionality </w:t>
      </w:r>
    </w:p>
    <w:p w14:paraId="7190DD7C" w14:textId="77777777" w:rsidR="00590320" w:rsidRP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 xml:space="preserve">Structured system architecture: User Input → AI Processing → Database Query → Results Output </w:t>
      </w:r>
    </w:p>
    <w:p w14:paraId="5D8DD82E" w14:textId="1C049AF0" w:rsidR="00590320" w:rsidRP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 xml:space="preserve">Incorporated agentic AI concepts to bridge user input with backend processing, enabling intelligent query handling and decision-making </w:t>
      </w:r>
    </w:p>
    <w:p w14:paraId="25AB398D" w14:textId="77777777" w:rsidR="00590320" w:rsidRDefault="00590320" w:rsidP="00031D2B">
      <w:pPr>
        <w:numPr>
          <w:ilvl w:val="0"/>
          <w:numId w:val="10"/>
        </w:numPr>
        <w:spacing w:line="276" w:lineRule="auto"/>
      </w:pPr>
      <w:r w:rsidRPr="00590320">
        <w:t>Improved search accuracy by enabling meaning-based retrieval rather than exact keyword matching</w:t>
      </w:r>
    </w:p>
    <w:p w14:paraId="05F9984A" w14:textId="77777777" w:rsidR="00846E54" w:rsidRDefault="00846E54" w:rsidP="00846E54">
      <w:pPr>
        <w:spacing w:line="276" w:lineRule="auto"/>
        <w:ind w:left="720"/>
      </w:pPr>
    </w:p>
    <w:p w14:paraId="2E2B002C" w14:textId="77777777" w:rsidR="001641C2" w:rsidRDefault="001641C2" w:rsidP="00846E54">
      <w:pPr>
        <w:spacing w:line="276" w:lineRule="auto"/>
        <w:ind w:left="720"/>
      </w:pPr>
    </w:p>
    <w:p w14:paraId="4F530507" w14:textId="77777777" w:rsidR="001641C2" w:rsidRDefault="001641C2" w:rsidP="00846E54">
      <w:pPr>
        <w:spacing w:line="276" w:lineRule="auto"/>
        <w:ind w:left="720"/>
      </w:pPr>
    </w:p>
    <w:p w14:paraId="4CFB1E79" w14:textId="77777777" w:rsidR="001641C2" w:rsidRDefault="001641C2" w:rsidP="00846E54">
      <w:pPr>
        <w:spacing w:line="276" w:lineRule="auto"/>
        <w:ind w:left="720"/>
      </w:pPr>
    </w:p>
    <w:p w14:paraId="45EE0D11" w14:textId="77777777" w:rsidR="001641C2" w:rsidRDefault="001641C2" w:rsidP="00846E54">
      <w:pPr>
        <w:spacing w:line="276" w:lineRule="auto"/>
        <w:ind w:left="720"/>
      </w:pPr>
    </w:p>
    <w:p w14:paraId="14674153" w14:textId="77777777" w:rsidR="001641C2" w:rsidRDefault="001641C2" w:rsidP="00846E54">
      <w:pPr>
        <w:spacing w:line="276" w:lineRule="auto"/>
        <w:ind w:left="720"/>
      </w:pPr>
    </w:p>
    <w:p w14:paraId="6F8FFAC0" w14:textId="77777777" w:rsidR="001641C2" w:rsidRPr="00590320" w:rsidRDefault="001641C2" w:rsidP="00846E54">
      <w:pPr>
        <w:spacing w:line="276" w:lineRule="auto"/>
        <w:ind w:left="720"/>
      </w:pPr>
    </w:p>
    <w:p w14:paraId="0C4CDF36" w14:textId="77777777" w:rsidR="000164ED" w:rsidRDefault="000164ED" w:rsidP="00EA2625">
      <w:pPr>
        <w:pStyle w:val="Heading1"/>
      </w:pPr>
      <w:r w:rsidRPr="00EA2625">
        <w:lastRenderedPageBreak/>
        <w:t>Work Experience</w:t>
      </w:r>
    </w:p>
    <w:p w14:paraId="0F61725D" w14:textId="7A6AB9D7" w:rsidR="00153B0F" w:rsidRDefault="00153B0F" w:rsidP="00153B0F">
      <w:pPr>
        <w:pStyle w:val="Space"/>
        <w:rPr>
          <w:b/>
          <w:bCs/>
        </w:rPr>
      </w:pPr>
    </w:p>
    <w:p w14:paraId="41121D52" w14:textId="77777777" w:rsidR="0034400F" w:rsidRPr="003F123E" w:rsidRDefault="00153B0F" w:rsidP="00031D2B">
      <w:pPr>
        <w:pStyle w:val="Space"/>
        <w:spacing w:line="276" w:lineRule="auto"/>
        <w:rPr>
          <w:sz w:val="22"/>
        </w:rPr>
      </w:pPr>
      <w:r w:rsidRPr="00153B0F">
        <w:rPr>
          <w:sz w:val="22"/>
        </w:rPr>
        <w:t>Pagano Melon Corp</w:t>
      </w:r>
      <w:r w:rsidR="0034400F" w:rsidRPr="003F123E">
        <w:rPr>
          <w:sz w:val="22"/>
        </w:rPr>
        <w:t xml:space="preserve">      </w:t>
      </w:r>
    </w:p>
    <w:p w14:paraId="2E16CD7E" w14:textId="44FBB172" w:rsidR="00443A40" w:rsidRDefault="00443A40" w:rsidP="00031D2B">
      <w:pPr>
        <w:pStyle w:val="Space"/>
        <w:spacing w:line="276" w:lineRule="auto"/>
        <w:rPr>
          <w:sz w:val="22"/>
        </w:rPr>
      </w:pPr>
      <w:r>
        <w:rPr>
          <w:sz w:val="22"/>
        </w:rPr>
        <w:t>Information Technology (IT) Specialist</w:t>
      </w:r>
      <w:r w:rsidR="0034400F" w:rsidRPr="003F123E">
        <w:rPr>
          <w:sz w:val="22"/>
        </w:rPr>
        <w:t xml:space="preserve">                                          </w:t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  <w:r w:rsidR="0034400F" w:rsidRPr="003F123E">
        <w:rPr>
          <w:sz w:val="22"/>
        </w:rPr>
        <w:tab/>
      </w:r>
    </w:p>
    <w:p w14:paraId="3572E79E" w14:textId="6B18B64E" w:rsidR="00153B0F" w:rsidRPr="00153B0F" w:rsidRDefault="00153B0F" w:rsidP="00031D2B">
      <w:pPr>
        <w:pStyle w:val="Space"/>
        <w:spacing w:line="276" w:lineRule="auto"/>
        <w:rPr>
          <w:sz w:val="22"/>
        </w:rPr>
      </w:pPr>
      <w:r w:rsidRPr="00153B0F">
        <w:rPr>
          <w:i/>
          <w:iCs/>
          <w:sz w:val="22"/>
        </w:rPr>
        <w:t>June 202</w:t>
      </w:r>
      <w:r w:rsidR="00443A40">
        <w:rPr>
          <w:i/>
          <w:iCs/>
          <w:sz w:val="22"/>
        </w:rPr>
        <w:t>5</w:t>
      </w:r>
      <w:r w:rsidRPr="00153B0F">
        <w:rPr>
          <w:i/>
          <w:iCs/>
          <w:sz w:val="22"/>
        </w:rPr>
        <w:t xml:space="preserve"> – Present</w:t>
      </w:r>
    </w:p>
    <w:p w14:paraId="7AA46DCB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Designed and implemented a user-friendly interface for employees to input membership details and calculating fees accordingly .</w:t>
      </w:r>
    </w:p>
    <w:p w14:paraId="1114F4EB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 xml:space="preserve">The application streamlines the calculation process, ensuring accuracy and efficiency, in handling membership-related transactions. </w:t>
      </w:r>
    </w:p>
    <w:p w14:paraId="6C048BB3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 xml:space="preserve">Console application used to provide users with weather conditions in entered city. </w:t>
      </w:r>
    </w:p>
    <w:p w14:paraId="057031F1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 xml:space="preserve">Prompts users to enter a city, then the Geocoding API grabs the user’s latitude and longitude and passes it into the Weather API. </w:t>
      </w:r>
    </w:p>
    <w:p w14:paraId="3C388AD8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Created derived tables in Universe with SQL queries.</w:t>
      </w:r>
    </w:p>
    <w:p w14:paraId="60336552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Created contexts and aliases for resolving loops in the universes.</w:t>
      </w:r>
    </w:p>
    <w:p w14:paraId="2EC2E75D" w14:textId="36DA2B09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Created classes and objects and created joints between tables in the universe</w:t>
      </w:r>
    </w:p>
    <w:p w14:paraId="5DAAC4F3" w14:textId="77777777" w:rsidR="00310FE7" w:rsidRP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Installation of oracle software products and patches of versions 8i/9i/10g/11g of RAC and single Instance.</w:t>
      </w:r>
    </w:p>
    <w:p w14:paraId="0AE5A936" w14:textId="3B38A959" w:rsidR="00310FE7" w:rsidRDefault="00310FE7" w:rsidP="00310FE7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310FE7">
        <w:rPr>
          <w:sz w:val="22"/>
        </w:rPr>
        <w:t>Backup scheduling of databases using Autosys tool, Scripts and RMAN.</w:t>
      </w:r>
    </w:p>
    <w:p w14:paraId="4EE15EAB" w14:textId="23933ADD" w:rsidR="001641C2" w:rsidRPr="001641C2" w:rsidRDefault="001641C2" w:rsidP="006611AD">
      <w:pPr>
        <w:pStyle w:val="Space"/>
        <w:numPr>
          <w:ilvl w:val="0"/>
          <w:numId w:val="13"/>
        </w:numPr>
        <w:spacing w:line="276" w:lineRule="auto"/>
        <w:rPr>
          <w:sz w:val="22"/>
        </w:rPr>
      </w:pPr>
      <w:r w:rsidRPr="001641C2">
        <w:rPr>
          <w:sz w:val="22"/>
        </w:rPr>
        <w:t>Instrumental to the accessibility development process in writing foundational code to initiate the speech engine</w:t>
      </w:r>
      <w:r>
        <w:rPr>
          <w:sz w:val="22"/>
        </w:rPr>
        <w:t xml:space="preserve"> </w:t>
      </w:r>
      <w:r w:rsidRPr="001641C2">
        <w:rPr>
          <w:sz w:val="22"/>
        </w:rPr>
        <w:t>and other accessibility features.</w:t>
      </w:r>
    </w:p>
    <w:p w14:paraId="1FDE77B4" w14:textId="77777777" w:rsidR="00310FE7" w:rsidRDefault="00310FE7" w:rsidP="00846E54">
      <w:pPr>
        <w:pStyle w:val="Space"/>
        <w:spacing w:line="276" w:lineRule="auto"/>
        <w:ind w:left="360"/>
        <w:rPr>
          <w:sz w:val="22"/>
        </w:rPr>
      </w:pPr>
    </w:p>
    <w:p w14:paraId="3E9A3174" w14:textId="77777777" w:rsidR="00310FE7" w:rsidRDefault="00310FE7" w:rsidP="00310FE7">
      <w:pPr>
        <w:pStyle w:val="Space"/>
        <w:spacing w:line="276" w:lineRule="auto"/>
        <w:rPr>
          <w:sz w:val="22"/>
        </w:rPr>
      </w:pPr>
    </w:p>
    <w:p w14:paraId="7F6988A0" w14:textId="77777777" w:rsidR="00310FE7" w:rsidRPr="00310FE7" w:rsidRDefault="00310FE7" w:rsidP="00310FE7">
      <w:pPr>
        <w:pStyle w:val="Space"/>
        <w:spacing w:line="276" w:lineRule="auto"/>
        <w:rPr>
          <w:sz w:val="22"/>
        </w:rPr>
      </w:pPr>
    </w:p>
    <w:p w14:paraId="0D3301C6" w14:textId="77777777" w:rsidR="000164ED" w:rsidRDefault="000164ED" w:rsidP="00EA2625">
      <w:pPr>
        <w:pStyle w:val="Heading1"/>
      </w:pPr>
      <w:r w:rsidRPr="00EA2625">
        <w:t>Professional Development</w:t>
      </w:r>
    </w:p>
    <w:p w14:paraId="0A6EB069" w14:textId="1E4DE908" w:rsidR="000164ED" w:rsidRPr="000164ED" w:rsidRDefault="006F7AE9" w:rsidP="000164ED">
      <w:pPr>
        <w:pStyle w:val="List"/>
      </w:pPr>
      <w:r>
        <w:t xml:space="preserve">Business </w:t>
      </w:r>
      <w:r w:rsidR="00EA211B">
        <w:t>&amp; Computer Club</w:t>
      </w:r>
      <w:r w:rsidR="000164ED" w:rsidRPr="000164ED">
        <w:tab/>
      </w:r>
      <w:r w:rsidR="00DD404E">
        <w:t xml:space="preserve"> </w:t>
      </w: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A623" w14:textId="77777777" w:rsidR="005575EB" w:rsidRDefault="005575EB" w:rsidP="00EF270B">
      <w:r>
        <w:separator/>
      </w:r>
    </w:p>
  </w:endnote>
  <w:endnote w:type="continuationSeparator" w:id="0">
    <w:p w14:paraId="501856F6" w14:textId="77777777" w:rsidR="005575EB" w:rsidRDefault="005575EB" w:rsidP="00EF2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B042" w14:textId="77777777" w:rsidR="005575EB" w:rsidRDefault="005575EB" w:rsidP="00EF270B">
      <w:r>
        <w:separator/>
      </w:r>
    </w:p>
  </w:footnote>
  <w:footnote w:type="continuationSeparator" w:id="0">
    <w:p w14:paraId="443EFB73" w14:textId="77777777" w:rsidR="005575EB" w:rsidRDefault="005575EB" w:rsidP="00EF2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222ACA4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1" w15:restartNumberingAfterBreak="0">
    <w:nsid w:val="050073BC"/>
    <w:multiLevelType w:val="multilevel"/>
    <w:tmpl w:val="81C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7D76"/>
    <w:multiLevelType w:val="hybridMultilevel"/>
    <w:tmpl w:val="C88EA3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C53C3"/>
    <w:multiLevelType w:val="hybridMultilevel"/>
    <w:tmpl w:val="2A8CC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42EE9"/>
    <w:multiLevelType w:val="multilevel"/>
    <w:tmpl w:val="B08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3FB7FD5"/>
    <w:multiLevelType w:val="multilevel"/>
    <w:tmpl w:val="CA22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E7C5F"/>
    <w:multiLevelType w:val="hybridMultilevel"/>
    <w:tmpl w:val="3B162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72993473"/>
    <w:multiLevelType w:val="hybridMultilevel"/>
    <w:tmpl w:val="2CBCA67A"/>
    <w:lvl w:ilvl="0" w:tplc="F222ACA4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B27113"/>
    <w:multiLevelType w:val="hybridMultilevel"/>
    <w:tmpl w:val="33EEC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5009549">
    <w:abstractNumId w:val="5"/>
  </w:num>
  <w:num w:numId="2" w16cid:durableId="873925989">
    <w:abstractNumId w:val="10"/>
  </w:num>
  <w:num w:numId="3" w16cid:durableId="1145048583">
    <w:abstractNumId w:val="6"/>
  </w:num>
  <w:num w:numId="4" w16cid:durableId="428891247">
    <w:abstractNumId w:val="8"/>
  </w:num>
  <w:num w:numId="5" w16cid:durableId="1991596441">
    <w:abstractNumId w:val="0"/>
  </w:num>
  <w:num w:numId="6" w16cid:durableId="439884110">
    <w:abstractNumId w:val="3"/>
  </w:num>
  <w:num w:numId="7" w16cid:durableId="70930435">
    <w:abstractNumId w:val="9"/>
  </w:num>
  <w:num w:numId="8" w16cid:durableId="38676091">
    <w:abstractNumId w:val="2"/>
  </w:num>
  <w:num w:numId="9" w16cid:durableId="119497140">
    <w:abstractNumId w:val="11"/>
  </w:num>
  <w:num w:numId="10" w16cid:durableId="75060637">
    <w:abstractNumId w:val="7"/>
  </w:num>
  <w:num w:numId="11" w16cid:durableId="1559054900">
    <w:abstractNumId w:val="12"/>
  </w:num>
  <w:num w:numId="12" w16cid:durableId="972558629">
    <w:abstractNumId w:val="4"/>
  </w:num>
  <w:num w:numId="13" w16cid:durableId="429009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5A"/>
    <w:rsid w:val="000164ED"/>
    <w:rsid w:val="00020CFE"/>
    <w:rsid w:val="00031A25"/>
    <w:rsid w:val="00031D2B"/>
    <w:rsid w:val="00036F36"/>
    <w:rsid w:val="000429E8"/>
    <w:rsid w:val="00085B4E"/>
    <w:rsid w:val="000D3ED1"/>
    <w:rsid w:val="000E4322"/>
    <w:rsid w:val="00153B0F"/>
    <w:rsid w:val="001641C2"/>
    <w:rsid w:val="00190DEB"/>
    <w:rsid w:val="001C4CEC"/>
    <w:rsid w:val="00224CF9"/>
    <w:rsid w:val="00252F68"/>
    <w:rsid w:val="00255776"/>
    <w:rsid w:val="00257458"/>
    <w:rsid w:val="00257731"/>
    <w:rsid w:val="002974DA"/>
    <w:rsid w:val="002B272A"/>
    <w:rsid w:val="002B2A70"/>
    <w:rsid w:val="00310FE7"/>
    <w:rsid w:val="00311408"/>
    <w:rsid w:val="00336B0F"/>
    <w:rsid w:val="0034400F"/>
    <w:rsid w:val="00353109"/>
    <w:rsid w:val="003B37A7"/>
    <w:rsid w:val="003B7AE8"/>
    <w:rsid w:val="003D26C7"/>
    <w:rsid w:val="003F123E"/>
    <w:rsid w:val="004306FB"/>
    <w:rsid w:val="00437013"/>
    <w:rsid w:val="004425C8"/>
    <w:rsid w:val="00443A40"/>
    <w:rsid w:val="00456912"/>
    <w:rsid w:val="00463114"/>
    <w:rsid w:val="00475B42"/>
    <w:rsid w:val="0048632A"/>
    <w:rsid w:val="00491853"/>
    <w:rsid w:val="004933DA"/>
    <w:rsid w:val="004D073F"/>
    <w:rsid w:val="004D712B"/>
    <w:rsid w:val="004F5FAC"/>
    <w:rsid w:val="005111D0"/>
    <w:rsid w:val="005548EC"/>
    <w:rsid w:val="005575EB"/>
    <w:rsid w:val="005718FB"/>
    <w:rsid w:val="00590320"/>
    <w:rsid w:val="005933EA"/>
    <w:rsid w:val="005B3C3A"/>
    <w:rsid w:val="005F2437"/>
    <w:rsid w:val="00657E77"/>
    <w:rsid w:val="00663949"/>
    <w:rsid w:val="00664175"/>
    <w:rsid w:val="00666BC8"/>
    <w:rsid w:val="006A6902"/>
    <w:rsid w:val="006B04B2"/>
    <w:rsid w:val="006C0F34"/>
    <w:rsid w:val="006E7E6D"/>
    <w:rsid w:val="006F7AE9"/>
    <w:rsid w:val="007206DE"/>
    <w:rsid w:val="007313CE"/>
    <w:rsid w:val="007344CD"/>
    <w:rsid w:val="007A6E01"/>
    <w:rsid w:val="007B4308"/>
    <w:rsid w:val="007D6B67"/>
    <w:rsid w:val="007F4E96"/>
    <w:rsid w:val="00846E54"/>
    <w:rsid w:val="00854BB8"/>
    <w:rsid w:val="008800DA"/>
    <w:rsid w:val="008C57C3"/>
    <w:rsid w:val="008E1E47"/>
    <w:rsid w:val="00907C32"/>
    <w:rsid w:val="00991472"/>
    <w:rsid w:val="009B28A1"/>
    <w:rsid w:val="009D20C2"/>
    <w:rsid w:val="00A03370"/>
    <w:rsid w:val="00AF2A9F"/>
    <w:rsid w:val="00B0165F"/>
    <w:rsid w:val="00B357DB"/>
    <w:rsid w:val="00B73A13"/>
    <w:rsid w:val="00B80FFE"/>
    <w:rsid w:val="00B8250D"/>
    <w:rsid w:val="00B84486"/>
    <w:rsid w:val="00BE1752"/>
    <w:rsid w:val="00C10A52"/>
    <w:rsid w:val="00C366CC"/>
    <w:rsid w:val="00C43FF9"/>
    <w:rsid w:val="00C4642B"/>
    <w:rsid w:val="00D26EEC"/>
    <w:rsid w:val="00D30150"/>
    <w:rsid w:val="00D31730"/>
    <w:rsid w:val="00D6605A"/>
    <w:rsid w:val="00D920AB"/>
    <w:rsid w:val="00DC4C6D"/>
    <w:rsid w:val="00DD404E"/>
    <w:rsid w:val="00DD53B4"/>
    <w:rsid w:val="00E033FD"/>
    <w:rsid w:val="00E0789F"/>
    <w:rsid w:val="00E13C68"/>
    <w:rsid w:val="00E17A6C"/>
    <w:rsid w:val="00E3298B"/>
    <w:rsid w:val="00E5133F"/>
    <w:rsid w:val="00E558E9"/>
    <w:rsid w:val="00E724A0"/>
    <w:rsid w:val="00E95B46"/>
    <w:rsid w:val="00EA211B"/>
    <w:rsid w:val="00EA2625"/>
    <w:rsid w:val="00EB3F0C"/>
    <w:rsid w:val="00ED3713"/>
    <w:rsid w:val="00EE1630"/>
    <w:rsid w:val="00EF22E1"/>
    <w:rsid w:val="00EF270B"/>
    <w:rsid w:val="00F247DE"/>
    <w:rsid w:val="00F57BDD"/>
    <w:rsid w:val="00F66A86"/>
    <w:rsid w:val="00FB0E2C"/>
    <w:rsid w:val="00F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3F08"/>
  <w15:chartTrackingRefBased/>
  <w15:docId w15:val="{8E005A6A-7F0D-4A31-ACFA-81D20FEE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2">
    <w:name w:val="heading 2"/>
    <w:basedOn w:val="Normal"/>
    <w:link w:val="Heading2Char"/>
    <w:uiPriority w:val="9"/>
    <w:qFormat/>
    <w:rsid w:val="007344CD"/>
    <w:pPr>
      <w:spacing w:before="100" w:beforeAutospacing="1" w:after="100" w:afterAutospacing="1"/>
      <w:jc w:val="left"/>
      <w:outlineLvl w:val="1"/>
    </w:pPr>
    <w:rPr>
      <w:rFonts w:ascii="Times New Roman" w:eastAsiaTheme="minorEastAsia" w:hAnsi="Times New Roman" w:cs="Times New Roman"/>
      <w:b/>
      <w:bCs/>
      <w:color w:val="auto"/>
      <w:positio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7344CD"/>
    <w:rPr>
      <w:rFonts w:ascii="Times New Roman" w:eastAsiaTheme="minorEastAsia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5903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uOs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D96A4C-8ADB-410B-AFB6-1C34681206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3</TotalTime>
  <Pages>2</Pages>
  <Words>441</Words>
  <Characters>2925</Characters>
  <Application>Microsoft Office Word</Application>
  <DocSecurity>0</DocSecurity>
  <Lines>68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Oluwafunsho Osoba</dc:creator>
  <cp:keywords/>
  <dc:description/>
  <cp:lastModifiedBy>Lolu osoba</cp:lastModifiedBy>
  <cp:revision>2</cp:revision>
  <dcterms:created xsi:type="dcterms:W3CDTF">2026-06-28T23:23:00Z</dcterms:created>
  <dcterms:modified xsi:type="dcterms:W3CDTF">2026-06-28T23:23:00Z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